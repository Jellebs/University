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767C9" w14:textId="46F62718" w:rsidR="001D05D9" w:rsidRDefault="009517BE">
      <w:pPr>
        <w:rPr>
          <w:rFonts w:eastAsiaTheme="minorEastAsia"/>
          <w:noProof/>
        </w:rPr>
      </w:pPr>
      <w:r>
        <w:rPr>
          <w:rFonts w:eastAsiaTheme="minorEastAsia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858575E" wp14:editId="401C666C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2356485" cy="323215"/>
            <wp:effectExtent l="0" t="0" r="5715" b="0"/>
            <wp:wrapSquare wrapText="bothSides"/>
            <wp:docPr id="839940065" name="Billede 3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0065" name="Billede 3" descr="Et billede, der indeholder tekst, Font/skrifttype, hvid, linje/række&#10;&#10;Automatisk genereret beskrivels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r>
          <w:rPr>
            <w:rFonts w:ascii="Cambria Math" w:hAnsi="Cambria Math"/>
          </w:rPr>
          <m:t>E(X)=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xf(x)dx</m:t>
            </m:r>
          </m:e>
        </m:nary>
      </m:oMath>
    </w:p>
    <w:p w14:paraId="019E3CBF" w14:textId="77777777" w:rsidR="009517BE" w:rsidRDefault="009517BE">
      <w:pPr>
        <w:rPr>
          <w:rFonts w:eastAsiaTheme="minorEastAsia"/>
          <w:noProof/>
        </w:rPr>
      </w:pPr>
    </w:p>
    <w:p w14:paraId="73ED8829" w14:textId="77777777" w:rsidR="009517BE" w:rsidRDefault="009517BE">
      <w:pPr>
        <w:rPr>
          <w:rFonts w:eastAsiaTheme="minorEastAsia"/>
          <w:noProof/>
        </w:rPr>
      </w:pPr>
    </w:p>
    <w:p w14:paraId="1C7EA9D9" w14:textId="48CDD17E" w:rsidR="009517BE" w:rsidRDefault="009517BE"/>
    <w:p w14:paraId="420A34E3" w14:textId="1C9BBAAA" w:rsidR="00BB7AEB" w:rsidRDefault="00BB7AEB">
      <m:oMathPara>
        <m:oMath>
          <m:r>
            <w:rPr>
              <w:rFonts w:ascii="Cambria Math" w:hAnsi="Cambria Math"/>
            </w:rPr>
            <m:t>cov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</w:rPr>
                    <m:t>,  X og Y er afhængige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0,  ellers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</m:oMath>
      </m:oMathPara>
    </w:p>
    <w:sectPr w:rsidR="00BB7AE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1F"/>
    <w:rsid w:val="001D05D9"/>
    <w:rsid w:val="0029006E"/>
    <w:rsid w:val="004A39BD"/>
    <w:rsid w:val="00577253"/>
    <w:rsid w:val="009517BE"/>
    <w:rsid w:val="00B27770"/>
    <w:rsid w:val="00BB7AEB"/>
    <w:rsid w:val="00D553F6"/>
    <w:rsid w:val="00DB3EC5"/>
    <w:rsid w:val="00E23EB3"/>
    <w:rsid w:val="00E4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5A237"/>
  <w15:chartTrackingRefBased/>
  <w15:docId w15:val="{96149989-AC43-004C-8657-60EDE782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44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44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44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44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44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44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44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44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44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44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44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44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4451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4451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4451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4451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4451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445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44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44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44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44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44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4451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4451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4451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44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4451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4451F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9517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Sandsynlighedsteori.docx</Template>
  <TotalTime>2</TotalTime>
  <Pages>1</Pages>
  <Words>16</Words>
  <Characters>107</Characters>
  <Application>Microsoft Office Word</Application>
  <DocSecurity>0</DocSecurity>
  <Lines>4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3</cp:revision>
  <dcterms:created xsi:type="dcterms:W3CDTF">2025-09-10T11:59:00Z</dcterms:created>
  <dcterms:modified xsi:type="dcterms:W3CDTF">2025-09-10T12:00:00Z</dcterms:modified>
</cp:coreProperties>
</file>